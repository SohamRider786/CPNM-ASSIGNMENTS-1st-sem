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D077E9" w:rsidP="00D70D02"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C0382" w:rsidRPr="00D86945" w:rsidRDefault="004C0382" w:rsidP="00F47AB8">
                                  <w:pPr>
                                    <w:pStyle w:val="Title"/>
                                  </w:pPr>
                                  <w:r>
                                    <w:t>C.P.N.M. LAB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4C0382" w:rsidRPr="00D86945" w:rsidRDefault="004C0382" w:rsidP="00F47AB8">
                            <w:pPr>
                              <w:pStyle w:val="Title"/>
                            </w:pPr>
                            <w:r>
                              <w:t>C.P.N.M. LAB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97D68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FED184947AE434D89013CD651466800"/>
              </w:placeholder>
              <w15:appearance w15:val="hidden"/>
            </w:sdtPr>
            <w:sdtEndPr/>
            <w:sdtContent>
              <w:p w:rsidR="00D077E9" w:rsidRDefault="00F47AB8" w:rsidP="00D077E9">
                <w:r>
                  <w:rPr>
                    <w:rStyle w:val="SubtitleChar"/>
                    <w:b w:val="0"/>
                  </w:rPr>
                  <w:t>ASSIGNMENT 7</w:t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CFC6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F47AB8" w:rsidRDefault="00F47AB8" w:rsidP="00D077E9">
            <w:r>
              <w:t>BCSE FIRST YEAR FIRST SEMESTER</w:t>
            </w:r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CCC6736535994DFB948157866598F517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F47AB8">
                  <w:t>SOHAM CHOWDHURY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 w:rsidRPr="00D967AC"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2B05B9CB" wp14:editId="15B55AAB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68E29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A94FE2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:rsidR="00F47AB8" w:rsidRPr="00D66FBF" w:rsidRDefault="00F47AB8" w:rsidP="00F47AB8">
      <w:pPr>
        <w:pStyle w:val="Content"/>
        <w:rPr>
          <w:b/>
          <w:sz w:val="72"/>
          <w:szCs w:val="72"/>
          <w:u w:val="single"/>
        </w:rPr>
      </w:pPr>
      <w:r w:rsidRPr="00D66FBF">
        <w:rPr>
          <w:b/>
          <w:sz w:val="72"/>
          <w:szCs w:val="72"/>
          <w:u w:val="single"/>
        </w:rPr>
        <w:lastRenderedPageBreak/>
        <w:t>CPNM LAB ASSIGNMENT REPORT</w:t>
      </w:r>
    </w:p>
    <w:p w:rsidR="00F47AB8" w:rsidRDefault="00F47AB8" w:rsidP="00F47AB8">
      <w:pPr>
        <w:pStyle w:val="Content"/>
        <w:rPr>
          <w:sz w:val="44"/>
          <w:szCs w:val="44"/>
        </w:rPr>
      </w:pPr>
    </w:p>
    <w:p w:rsidR="00F47AB8" w:rsidRDefault="00F47AB8" w:rsidP="00F47AB8">
      <w:pPr>
        <w:pStyle w:val="Content"/>
        <w:rPr>
          <w:sz w:val="44"/>
          <w:szCs w:val="44"/>
        </w:rPr>
      </w:pPr>
      <w:r>
        <w:rPr>
          <w:sz w:val="44"/>
          <w:szCs w:val="44"/>
        </w:rPr>
        <w:t>BCSE FIRST YEAR FIRST SEMESTER 2021-2022</w:t>
      </w:r>
    </w:p>
    <w:p w:rsidR="00F47AB8" w:rsidRDefault="00F47AB8" w:rsidP="00F47AB8">
      <w:pPr>
        <w:pStyle w:val="Content"/>
        <w:rPr>
          <w:sz w:val="44"/>
          <w:szCs w:val="44"/>
        </w:rPr>
      </w:pPr>
      <w:r>
        <w:rPr>
          <w:sz w:val="44"/>
          <w:szCs w:val="44"/>
        </w:rPr>
        <w:t>NAME-SOHAM CHOWDHURY</w:t>
      </w:r>
    </w:p>
    <w:p w:rsidR="00F47AB8" w:rsidRDefault="00F47AB8" w:rsidP="00F47AB8">
      <w:pPr>
        <w:pStyle w:val="Content"/>
        <w:rPr>
          <w:sz w:val="44"/>
          <w:szCs w:val="44"/>
        </w:rPr>
      </w:pPr>
      <w:r>
        <w:rPr>
          <w:sz w:val="44"/>
          <w:szCs w:val="44"/>
        </w:rPr>
        <w:t>DEPARTMENT-COMPUTER SCIENCE AND ENGINEERING</w:t>
      </w:r>
    </w:p>
    <w:p w:rsidR="00F47AB8" w:rsidRDefault="00F47AB8" w:rsidP="00F47AB8">
      <w:pPr>
        <w:pStyle w:val="Content"/>
        <w:rPr>
          <w:sz w:val="44"/>
          <w:szCs w:val="44"/>
        </w:rPr>
      </w:pPr>
      <w:r>
        <w:rPr>
          <w:sz w:val="44"/>
          <w:szCs w:val="44"/>
        </w:rPr>
        <w:t>SECTION-A3.</w:t>
      </w:r>
    </w:p>
    <w:p w:rsidR="00F47AB8" w:rsidRDefault="00F47AB8" w:rsidP="00F47AB8">
      <w:pPr>
        <w:pStyle w:val="Content"/>
        <w:rPr>
          <w:sz w:val="44"/>
          <w:szCs w:val="44"/>
        </w:rPr>
      </w:pPr>
      <w:r>
        <w:rPr>
          <w:sz w:val="44"/>
          <w:szCs w:val="44"/>
        </w:rPr>
        <w:t>ROLL NO-002110501145.</w:t>
      </w:r>
    </w:p>
    <w:p w:rsidR="00F47AB8" w:rsidRDefault="00F47AB8">
      <w:pPr>
        <w:spacing w:after="200"/>
      </w:pPr>
      <w:r>
        <w:br w:type="page"/>
      </w:r>
    </w:p>
    <w:p w:rsidR="009A26FB" w:rsidRPr="009A26FB" w:rsidRDefault="009A26FB" w:rsidP="009A26FB">
      <w:pPr>
        <w:pStyle w:val="Heading1"/>
        <w:rPr>
          <w:u w:val="single"/>
        </w:rPr>
      </w:pPr>
      <w:r w:rsidRPr="009A26FB">
        <w:rPr>
          <w:u w:val="single"/>
        </w:rPr>
        <w:lastRenderedPageBreak/>
        <w:t>ASSIGNMENT 7</w:t>
      </w:r>
    </w:p>
    <w:p w:rsidR="009A26FB" w:rsidRDefault="009A26FB" w:rsidP="00DF027C">
      <w:pPr>
        <w:rPr>
          <w:sz w:val="32"/>
          <w:szCs w:val="32"/>
        </w:rPr>
      </w:pPr>
    </w:p>
    <w:p w:rsidR="00F47AB8" w:rsidRDefault="00F47AB8" w:rsidP="00DF027C">
      <w:pPr>
        <w:rPr>
          <w:sz w:val="32"/>
          <w:szCs w:val="32"/>
        </w:rPr>
      </w:pPr>
      <w:r w:rsidRPr="00F47AB8">
        <w:rPr>
          <w:sz w:val="32"/>
          <w:szCs w:val="32"/>
        </w:rPr>
        <w:t>1. Create a structure to specify data on students given below: Roll number, Name, Department, Course, Year of joining, Marks of 6 Subjects Write a function to print the names of all students who joined in a particular year. a. Write a function to print the data of a student whose roll number is given.</w:t>
      </w:r>
    </w:p>
    <w:p w:rsidR="00F47AB8" w:rsidRDefault="00F47AB8" w:rsidP="00DF027C">
      <w:pPr>
        <w:rPr>
          <w:sz w:val="32"/>
          <w:szCs w:val="32"/>
        </w:rPr>
      </w:pPr>
      <w:r w:rsidRPr="00F47AB8">
        <w:rPr>
          <w:sz w:val="32"/>
          <w:szCs w:val="32"/>
        </w:rPr>
        <w:t xml:space="preserve"> b. Write a function to create and store this information in a text file.</w:t>
      </w:r>
    </w:p>
    <w:p w:rsidR="0087605E" w:rsidRDefault="00F47AB8" w:rsidP="00DF027C">
      <w:pPr>
        <w:rPr>
          <w:sz w:val="32"/>
          <w:szCs w:val="32"/>
        </w:rPr>
      </w:pPr>
      <w:r w:rsidRPr="00F47AB8">
        <w:rPr>
          <w:sz w:val="32"/>
          <w:szCs w:val="32"/>
        </w:rPr>
        <w:t xml:space="preserve"> c. Write a function which prints in ascending order the rank list (Roll, Name, Department, Average) based on the average of 6 subjects.</w:t>
      </w:r>
    </w:p>
    <w:p w:rsidR="00F47AB8" w:rsidRDefault="00F47AB8" w:rsidP="00DF027C">
      <w:pPr>
        <w:rPr>
          <w:sz w:val="32"/>
          <w:szCs w:val="32"/>
        </w:rPr>
      </w:pPr>
    </w:p>
    <w:p w:rsidR="00F47AB8" w:rsidRDefault="00F47AB8" w:rsidP="00DF027C">
      <w:pPr>
        <w:rPr>
          <w:sz w:val="32"/>
          <w:szCs w:val="32"/>
        </w:rPr>
      </w:pPr>
      <w:r>
        <w:rPr>
          <w:sz w:val="32"/>
          <w:szCs w:val="32"/>
        </w:rPr>
        <w:t xml:space="preserve">First I made a structure which contained details of students such as name roll number and marks in 6 </w:t>
      </w:r>
      <w:proofErr w:type="gramStart"/>
      <w:r>
        <w:rPr>
          <w:sz w:val="32"/>
          <w:szCs w:val="32"/>
        </w:rPr>
        <w:t>subjects</w:t>
      </w:r>
      <w:proofErr w:type="gramEnd"/>
      <w:r>
        <w:rPr>
          <w:sz w:val="32"/>
          <w:szCs w:val="32"/>
        </w:rPr>
        <w:t xml:space="preserve"> department year of joining and to deal with multiple students I made an array of structures</w:t>
      </w:r>
    </w:p>
    <w:p w:rsidR="00F47AB8" w:rsidRDefault="00F47AB8" w:rsidP="00DF027C">
      <w:pPr>
        <w:rPr>
          <w:sz w:val="32"/>
          <w:szCs w:val="32"/>
        </w:rPr>
      </w:pPr>
      <w:r>
        <w:rPr>
          <w:sz w:val="32"/>
          <w:szCs w:val="32"/>
        </w:rPr>
        <w:t xml:space="preserve">For printing details of a student </w:t>
      </w:r>
      <w:proofErr w:type="spellStart"/>
      <w:r>
        <w:rPr>
          <w:sz w:val="32"/>
          <w:szCs w:val="32"/>
        </w:rPr>
        <w:t>whoes</w:t>
      </w:r>
      <w:proofErr w:type="spellEnd"/>
      <w:r>
        <w:rPr>
          <w:sz w:val="32"/>
          <w:szCs w:val="32"/>
        </w:rPr>
        <w:t xml:space="preserve"> roll number has been given I searched for the roll number of the students by a loop </w:t>
      </w:r>
      <w:proofErr w:type="spellStart"/>
      <w:r>
        <w:rPr>
          <w:sz w:val="32"/>
          <w:szCs w:val="32"/>
        </w:rPr>
        <w:t>fro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accesing</w:t>
      </w:r>
      <w:proofErr w:type="spellEnd"/>
      <w:r>
        <w:rPr>
          <w:sz w:val="32"/>
          <w:szCs w:val="32"/>
        </w:rPr>
        <w:t xml:space="preserve"> the array of structures, and for storing the data in a file I used the </w:t>
      </w:r>
      <w:proofErr w:type="spellStart"/>
      <w:r>
        <w:rPr>
          <w:sz w:val="32"/>
          <w:szCs w:val="32"/>
        </w:rPr>
        <w:t>fprintf</w:t>
      </w:r>
      <w:proofErr w:type="spellEnd"/>
      <w:r>
        <w:rPr>
          <w:sz w:val="32"/>
          <w:szCs w:val="32"/>
        </w:rPr>
        <w:t xml:space="preserve"> function to store the inputs, I just took the 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 xml:space="preserve"> marks of all </w:t>
      </w:r>
      <w:proofErr w:type="spellStart"/>
      <w:r>
        <w:rPr>
          <w:sz w:val="32"/>
          <w:szCs w:val="32"/>
        </w:rPr>
        <w:t>stdents</w:t>
      </w:r>
      <w:proofErr w:type="spellEnd"/>
      <w:r>
        <w:rPr>
          <w:sz w:val="32"/>
          <w:szCs w:val="32"/>
        </w:rPr>
        <w:t xml:space="preserve"> sorted them and then printed the merit list.</w:t>
      </w:r>
    </w:p>
    <w:p w:rsidR="00F47AB8" w:rsidRDefault="00F47AB8" w:rsidP="00DF027C">
      <w:pPr>
        <w:rPr>
          <w:sz w:val="32"/>
          <w:szCs w:val="32"/>
        </w:rPr>
      </w:pPr>
    </w:p>
    <w:p w:rsidR="00F47AB8" w:rsidRDefault="00F47AB8" w:rsidP="001E699B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stdio.h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math.h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stdlib.h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student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roll_no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department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35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course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year_of_joining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lastRenderedPageBreak/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input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student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enter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the details of the student no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"roll number="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roll_no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"name="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"department="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department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"course="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course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"year of joining="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year_of_joining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"marks in six subjects 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repectively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data_of_student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student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roll_no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"the data of the student with roll number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is: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"roll number="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roll_no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name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"department="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department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"course="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course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"year of joining="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year_of_joining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marks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in six subjects 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repectively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t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the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student with this roll number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could not be found in the database"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copy_data_to_file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student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 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fopen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file.txt"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"a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+"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the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details of student number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is:-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"roll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no="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roll_no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name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department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department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course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course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year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of joining=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year_of_joining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marks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in six subjects respectively:-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\t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t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fclose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print_ranked_list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student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unsorted_array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temp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/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unsorted_array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/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sum2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]&gt;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temp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temp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avg_marks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]==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unsorted_array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rank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, details are as follows:-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,++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"roll number="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roll_no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name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"department="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department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"course="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course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"year of joining="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year_of_joining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marks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in six subjects 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repectively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t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marks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}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main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student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number of students="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input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choice="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switch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'a'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roll number to be searched="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data_of_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student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roll_num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'b'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copy_data_to_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file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'c'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"RANK LIST"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print_ranked_list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default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"invalid choice"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return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</w:p>
    <w:p w:rsidR="001E699B" w:rsidRPr="001E699B" w:rsidRDefault="001E699B" w:rsidP="001E699B">
      <w:pPr>
        <w:rPr>
          <w:sz w:val="32"/>
          <w:szCs w:val="32"/>
        </w:rPr>
      </w:pPr>
    </w:p>
    <w:p w:rsidR="00F47AB8" w:rsidRDefault="00F47AB8" w:rsidP="00DF027C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F47AB8" w:rsidRDefault="00F47AB8">
      <w:pPr>
        <w:spacing w:after="200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4743450" cy="775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 p1 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3981450" cy="858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 p1 b p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4543425" cy="5457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 p1 b p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462915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p1 c p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6309360" cy="1567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 p1 c pt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:rsidR="00147889" w:rsidRDefault="00F47AB8">
      <w:pPr>
        <w:spacing w:after="200"/>
        <w:rPr>
          <w:sz w:val="32"/>
          <w:szCs w:val="32"/>
        </w:rPr>
      </w:pPr>
      <w:r w:rsidRPr="00F47AB8">
        <w:rPr>
          <w:sz w:val="32"/>
          <w:szCs w:val="32"/>
        </w:rPr>
        <w:lastRenderedPageBreak/>
        <w:t xml:space="preserve">2. Write a program in C for following tasks </w:t>
      </w:r>
    </w:p>
    <w:p w:rsidR="00147889" w:rsidRDefault="00F47AB8">
      <w:pPr>
        <w:spacing w:after="200"/>
        <w:rPr>
          <w:sz w:val="32"/>
          <w:szCs w:val="32"/>
        </w:rPr>
      </w:pPr>
      <w:r w:rsidRPr="00F47AB8">
        <w:rPr>
          <w:sz w:val="32"/>
          <w:szCs w:val="32"/>
        </w:rPr>
        <w:t xml:space="preserve">a. Output of the code is the program itself. </w:t>
      </w:r>
    </w:p>
    <w:p w:rsidR="00147889" w:rsidRDefault="00F47AB8">
      <w:pPr>
        <w:spacing w:after="200"/>
        <w:rPr>
          <w:sz w:val="32"/>
          <w:szCs w:val="32"/>
        </w:rPr>
      </w:pPr>
      <w:r w:rsidRPr="00F47AB8">
        <w:rPr>
          <w:sz w:val="32"/>
          <w:szCs w:val="32"/>
        </w:rPr>
        <w:t>b. Read a C source file having comments (between /* and */) and copies it to another file leaving the comments.</w:t>
      </w:r>
    </w:p>
    <w:p w:rsidR="00147889" w:rsidRDefault="00F47AB8">
      <w:pPr>
        <w:spacing w:after="200"/>
        <w:rPr>
          <w:sz w:val="32"/>
          <w:szCs w:val="32"/>
        </w:rPr>
      </w:pPr>
      <w:r w:rsidRPr="00F47AB8">
        <w:rPr>
          <w:sz w:val="32"/>
          <w:szCs w:val="32"/>
        </w:rPr>
        <w:t xml:space="preserve"> c. Reads a C source file and determines the percentage of characters which are part of comments. </w:t>
      </w:r>
    </w:p>
    <w:p w:rsidR="00147889" w:rsidRDefault="00F47AB8">
      <w:pPr>
        <w:spacing w:after="200"/>
        <w:rPr>
          <w:sz w:val="32"/>
          <w:szCs w:val="32"/>
        </w:rPr>
      </w:pPr>
      <w:r w:rsidRPr="00F47AB8">
        <w:rPr>
          <w:sz w:val="32"/>
          <w:szCs w:val="32"/>
        </w:rPr>
        <w:t xml:space="preserve">d. Reads a C source file and determines no of variables defined of each built in data types. </w:t>
      </w:r>
    </w:p>
    <w:p w:rsidR="00147889" w:rsidRDefault="00F47AB8">
      <w:pPr>
        <w:spacing w:after="200"/>
        <w:rPr>
          <w:sz w:val="32"/>
          <w:szCs w:val="32"/>
        </w:rPr>
      </w:pPr>
      <w:r w:rsidRPr="00F47AB8">
        <w:rPr>
          <w:sz w:val="32"/>
          <w:szCs w:val="32"/>
        </w:rPr>
        <w:t>e. Copy one file to another where files names are passed as command line arguments.</w:t>
      </w:r>
    </w:p>
    <w:p w:rsidR="00147889" w:rsidRDefault="00147889">
      <w:pPr>
        <w:spacing w:after="200"/>
        <w:rPr>
          <w:sz w:val="32"/>
          <w:szCs w:val="32"/>
        </w:rPr>
      </w:pPr>
    </w:p>
    <w:p w:rsidR="00147889" w:rsidRDefault="00147889">
      <w:pPr>
        <w:spacing w:after="200"/>
        <w:rPr>
          <w:sz w:val="32"/>
          <w:szCs w:val="32"/>
        </w:rPr>
      </w:pPr>
      <w:r>
        <w:rPr>
          <w:sz w:val="32"/>
          <w:szCs w:val="32"/>
        </w:rPr>
        <w:t xml:space="preserve">I used </w:t>
      </w:r>
      <w:proofErr w:type="spellStart"/>
      <w:r>
        <w:rPr>
          <w:sz w:val="32"/>
          <w:szCs w:val="32"/>
        </w:rPr>
        <w:t>fgetc</w:t>
      </w:r>
      <w:proofErr w:type="spellEnd"/>
      <w:r>
        <w:rPr>
          <w:sz w:val="32"/>
          <w:szCs w:val="32"/>
        </w:rPr>
        <w:t xml:space="preserve"> to read the source file and printed these characters till the end of file using loops then terminated comments and stored the data into a text file by traversing the source file and if there were consecutive \ or * then terminated the part enclose by them. for counting number of variables I got each word by reading the file then if they were having variables such as “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” or ”float” or “char” then </w:t>
      </w:r>
      <w:proofErr w:type="spellStart"/>
      <w:r>
        <w:rPr>
          <w:sz w:val="32"/>
          <w:szCs w:val="32"/>
        </w:rPr>
        <w:t>incease</w:t>
      </w:r>
      <w:proofErr w:type="spellEnd"/>
      <w:r>
        <w:rPr>
          <w:sz w:val="32"/>
          <w:szCs w:val="32"/>
        </w:rPr>
        <w:t xml:space="preserve"> counter by one also for commas.</w:t>
      </w:r>
    </w:p>
    <w:p w:rsidR="00147889" w:rsidRDefault="00147889">
      <w:pPr>
        <w:spacing w:after="200"/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stdio.h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stdlib.h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string.h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main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argc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const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argv</w:t>
      </w:r>
      <w:proofErr w:type="spell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/</w:t>
      </w:r>
      <w:proofErr w:type="gramEnd"/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*file pointers*/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/</w:t>
      </w:r>
      <w:proofErr w:type="gramEnd"/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*file pointers*/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double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percent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fopen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argv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"a+"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/*opening the 1st file that is the c source file*/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while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!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feof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!=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 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++;</w:t>
      </w:r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 xml:space="preserve">/*counting the total number of character except spaces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in</w:t>
      </w:r>
      <w:proofErr w:type="gramEnd"/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 xml:space="preserve"> the entire code for percentage calculation*/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%c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fopen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argv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"a+"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r w:rsidRPr="001E699B">
        <w:rPr>
          <w:rFonts w:ascii="Consolas" w:eastAsia="Times New Roman" w:hAnsi="Consolas" w:cs="Times New Roman"/>
          <w:b w:val="0"/>
          <w:color w:val="008000"/>
          <w:sz w:val="21"/>
          <w:szCs w:val="21"/>
          <w:lang w:val="en-IN" w:eastAsia="en-IN"/>
        </w:rPr>
        <w:t>/*opening the 1st file that is the c source file*/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fopen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argv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"a+"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while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!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feof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'/'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&amp;&amp;(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'*'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while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!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feof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!=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 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'/'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else</w:t>
      </w:r>
      <w:proofErr w:type="gramEnd"/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EOF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  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%c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percent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double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/(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double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*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percentage of characters in the comments is=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%0.3lf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percent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fclose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fclose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fopen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argv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"a+"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unsigned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counter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var_counter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while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!=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EOF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counter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 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||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,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) ==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||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,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"float"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) ==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||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,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"char"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||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"double"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||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"unsigned"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)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else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&amp;&amp;(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str_data_type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gramStart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\0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counter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fgetc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&amp;&amp;(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','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||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';'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var_counter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counter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"the total number of variables in the program of each built in data types except 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commoand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line arguments and file pointers=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var_counter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fclose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return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47889" w:rsidRDefault="00147889">
      <w:pPr>
        <w:spacing w:after="200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F47AB8" w:rsidRPr="00F47AB8" w:rsidRDefault="00147889">
      <w:pPr>
        <w:spacing w:after="200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DA223B8" wp14:editId="00413106">
            <wp:extent cx="6309360" cy="4582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 p2 p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AEFAF39" wp14:editId="1822038A">
            <wp:extent cx="6309360" cy="3383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 p2 pt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382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C3913EE" wp14:editId="54BE63BB">
            <wp:extent cx="6309360" cy="491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 p2 pt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251E7BBD" wp14:editId="1D7DBBA8">
            <wp:extent cx="6309360" cy="836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 p2 pt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3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309360" cy="2350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 p2 pt 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AB8" w:rsidRPr="00F47AB8">
        <w:rPr>
          <w:sz w:val="32"/>
          <w:szCs w:val="32"/>
        </w:rPr>
        <w:br w:type="page"/>
      </w:r>
    </w:p>
    <w:p w:rsidR="004C0382" w:rsidRDefault="004C0382">
      <w:pPr>
        <w:spacing w:after="200"/>
        <w:rPr>
          <w:sz w:val="32"/>
          <w:szCs w:val="32"/>
        </w:rPr>
      </w:pPr>
      <w:r w:rsidRPr="004C0382">
        <w:rPr>
          <w:sz w:val="32"/>
        </w:rPr>
        <w:lastRenderedPageBreak/>
        <w:t xml:space="preserve">4. Write a program which allows you to do addition and subtraction of two integers which can be </w:t>
      </w:r>
      <w:proofErr w:type="spellStart"/>
      <w:r w:rsidRPr="004C0382">
        <w:rPr>
          <w:sz w:val="32"/>
        </w:rPr>
        <w:t>upto</w:t>
      </w:r>
      <w:proofErr w:type="spellEnd"/>
      <w:r w:rsidRPr="004C0382">
        <w:rPr>
          <w:sz w:val="32"/>
        </w:rPr>
        <w:t xml:space="preserve"> 40 decimal digits long (call it as huge integers). Create your own representation of huge integers and it should use as minimum space as possible.</w:t>
      </w:r>
    </w:p>
    <w:p w:rsidR="004C0382" w:rsidRDefault="004C0382">
      <w:pPr>
        <w:spacing w:after="200"/>
        <w:rPr>
          <w:sz w:val="32"/>
          <w:szCs w:val="32"/>
        </w:rPr>
      </w:pPr>
      <w:r>
        <w:rPr>
          <w:sz w:val="32"/>
          <w:szCs w:val="32"/>
        </w:rPr>
        <w:t>Here I just performed digit wise operation by accepting two numbers as string from the user then taking consideration of carry.</w:t>
      </w:r>
    </w:p>
    <w:p w:rsidR="004C0382" w:rsidRDefault="004C0382">
      <w:pPr>
        <w:spacing w:after="200"/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stdio.h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stdlib.h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math.h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string.h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*,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*);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difference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*,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*);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display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*);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input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1st number:-"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2nd number:-"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switch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difference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default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"invalid choice"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strrev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strrev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)&lt;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);    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]+(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96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%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/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)!=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%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/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&gt;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9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\0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else</w:t>
      </w:r>
      <w:proofErr w:type="gramEnd"/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&gt;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9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\0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display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difference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],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)&gt;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);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)&gt;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)&amp;&amp;(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str4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);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strrev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strrev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]-(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]-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else</w:t>
      </w:r>
      <w:proofErr w:type="gramEnd"/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)!=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strlen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]-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-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else</w:t>
      </w:r>
      <w:proofErr w:type="gramEnd"/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carry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gramEnd"/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num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48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\0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else</w:t>
      </w:r>
      <w:proofErr w:type="gramEnd"/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\0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display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str3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display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40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resultant is="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strrev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main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"1-&gt;Sum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2-&gt;difference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choice:-"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input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choice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return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4C0382" w:rsidRDefault="004C0382">
      <w:pPr>
        <w:spacing w:after="200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F47AB8" w:rsidRDefault="004C0382">
      <w:pPr>
        <w:spacing w:after="200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07C92B48" wp14:editId="4B8E18A9">
            <wp:extent cx="2686050" cy="1381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 4 p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09A0DC3F" wp14:editId="7B2E0306">
            <wp:extent cx="2514600" cy="133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 p4 pt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AB8">
        <w:rPr>
          <w:sz w:val="32"/>
          <w:szCs w:val="32"/>
        </w:rPr>
        <w:br w:type="page"/>
      </w:r>
    </w:p>
    <w:p w:rsidR="004C0382" w:rsidRDefault="004C0382">
      <w:pPr>
        <w:spacing w:after="200"/>
        <w:rPr>
          <w:sz w:val="32"/>
          <w:szCs w:val="32"/>
        </w:rPr>
      </w:pPr>
      <w:r w:rsidRPr="004C0382">
        <w:rPr>
          <w:sz w:val="32"/>
          <w:szCs w:val="32"/>
        </w:rPr>
        <w:lastRenderedPageBreak/>
        <w:t xml:space="preserve">5. Write a program to create a Telephone Directory application, which will have options for </w:t>
      </w:r>
    </w:p>
    <w:p w:rsidR="004C0382" w:rsidRDefault="004C0382">
      <w:pPr>
        <w:spacing w:after="200"/>
        <w:rPr>
          <w:sz w:val="32"/>
          <w:szCs w:val="32"/>
        </w:rPr>
      </w:pPr>
      <w:r w:rsidRPr="004C0382">
        <w:rPr>
          <w:sz w:val="32"/>
          <w:szCs w:val="32"/>
        </w:rPr>
        <w:t>a. Add Contact (Name and Telephone No.)</w:t>
      </w:r>
    </w:p>
    <w:p w:rsidR="004C0382" w:rsidRDefault="004C0382">
      <w:pPr>
        <w:spacing w:after="200"/>
        <w:rPr>
          <w:sz w:val="32"/>
          <w:szCs w:val="32"/>
        </w:rPr>
      </w:pPr>
      <w:r w:rsidRPr="004C0382">
        <w:rPr>
          <w:sz w:val="32"/>
          <w:szCs w:val="32"/>
        </w:rPr>
        <w:t xml:space="preserve"> b. Delete Contact </w:t>
      </w:r>
    </w:p>
    <w:p w:rsidR="004C0382" w:rsidRDefault="004C0382">
      <w:pPr>
        <w:spacing w:after="200"/>
        <w:rPr>
          <w:sz w:val="32"/>
          <w:szCs w:val="32"/>
        </w:rPr>
      </w:pPr>
      <w:r w:rsidRPr="004C0382">
        <w:rPr>
          <w:sz w:val="32"/>
          <w:szCs w:val="32"/>
        </w:rPr>
        <w:t>c. Search (By Name)</w:t>
      </w:r>
    </w:p>
    <w:p w:rsidR="004C0382" w:rsidRDefault="004C0382">
      <w:pPr>
        <w:spacing w:after="200"/>
        <w:rPr>
          <w:sz w:val="32"/>
          <w:szCs w:val="32"/>
        </w:rPr>
      </w:pPr>
      <w:r w:rsidRPr="004C0382">
        <w:rPr>
          <w:sz w:val="32"/>
          <w:szCs w:val="32"/>
        </w:rPr>
        <w:t xml:space="preserve"> d. Browse Contact Information should be stored in a text file in a readable format. Allow multiple telephone numbers against a single contact name</w:t>
      </w:r>
      <w:proofErr w:type="gramStart"/>
      <w:r w:rsidRPr="004C0382">
        <w:rPr>
          <w:sz w:val="32"/>
          <w:szCs w:val="32"/>
        </w:rPr>
        <w:t>..</w:t>
      </w:r>
      <w:proofErr w:type="gramEnd"/>
    </w:p>
    <w:p w:rsidR="004C0382" w:rsidRDefault="004C0382">
      <w:pPr>
        <w:spacing w:after="200"/>
        <w:rPr>
          <w:sz w:val="32"/>
          <w:szCs w:val="32"/>
        </w:rPr>
      </w:pPr>
    </w:p>
    <w:p w:rsidR="004C0382" w:rsidRDefault="004C0382">
      <w:pPr>
        <w:spacing w:after="200"/>
        <w:rPr>
          <w:sz w:val="32"/>
          <w:szCs w:val="32"/>
        </w:rPr>
      </w:pPr>
      <w:proofErr w:type="gramStart"/>
      <w:r>
        <w:rPr>
          <w:sz w:val="32"/>
          <w:szCs w:val="32"/>
        </w:rPr>
        <w:t>here</w:t>
      </w:r>
      <w:proofErr w:type="gramEnd"/>
      <w:r>
        <w:rPr>
          <w:sz w:val="32"/>
          <w:szCs w:val="32"/>
        </w:rPr>
        <w:t xml:space="preserve"> I used array of structures and inside a structure I kept the name of the phone number bearer the number of numbers he has and his phone numbers in an array where in each index his phone numbers were stored.</w:t>
      </w:r>
    </w:p>
    <w:p w:rsidR="004C0382" w:rsidRDefault="004C0382">
      <w:pPr>
        <w:spacing w:after="200"/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stdio.h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math.h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#include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string.h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&gt;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double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input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name of the number bearer="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number of numbers the bearer has="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"enter the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th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number="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%lf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add_contact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details:-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name of the number bearer="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number of numbers the bearer has="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"enter the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th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number="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%lf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,&amp;(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return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++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delete_contact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double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temp1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temp2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name_del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"enter the name of the guy 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whoes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number is to be deleted="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name_del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name_del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contact to be deleted has been found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strcpy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k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--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--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return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put_directory_to_file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FILE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*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NULL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fopen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telephone.txt"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"w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+"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"name=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s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number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of numbers the bearer has=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%s</w:t>
      </w:r>
      <w:proofErr w:type="spellEnd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phone numbers are:-"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%0.0lf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fclose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ptr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search_contact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name_search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30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name to be searched="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gets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name_search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if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strcmp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name_search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)==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name has been found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phone numbers are:-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    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%.0lf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   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void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browse_contacts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[]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proofErr w:type="spell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entries are as follows:-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"the phone numbers are:-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"name="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name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for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=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&lt;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++)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lastRenderedPageBreak/>
        <w:t>    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%.0lf</w:t>
      </w:r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\</w:t>
      </w:r>
      <w:proofErr w:type="spellStart"/>
      <w:r w:rsidRPr="001E699B">
        <w:rPr>
          <w:rFonts w:ascii="Consolas" w:eastAsia="Times New Roman" w:hAnsi="Consolas" w:cs="Times New Roman"/>
          <w:b w:val="0"/>
          <w:color w:val="EE0000"/>
          <w:sz w:val="21"/>
          <w:szCs w:val="21"/>
          <w:lang w:val="en-IN" w:eastAsia="en-IN"/>
        </w:rPr>
        <w:t>n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i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].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ph_nos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j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main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struct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267F99"/>
          <w:sz w:val="21"/>
          <w:szCs w:val="21"/>
          <w:lang w:val="en-IN" w:eastAsia="en-IN"/>
        </w:rPr>
        <w:t>entries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[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100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];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int</w:t>
      </w:r>
      <w:proofErr w:type="spellEnd"/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char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number of entries you want"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d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input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fflush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00FF"/>
          <w:sz w:val="21"/>
          <w:szCs w:val="21"/>
          <w:lang w:val="en-IN" w:eastAsia="en-IN"/>
        </w:rPr>
        <w:t>stdin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"enter the choice="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scanf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%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,&amp;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switch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c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{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'a'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browse_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contacts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add_contact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'b'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browse_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contacts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delete_contact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'c'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search_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contact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case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'd'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browse_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contacts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default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: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"invalid inputs"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break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    }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printf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gram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"the details has been </w:t>
      </w:r>
      <w:proofErr w:type="spellStart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>succesfully</w:t>
      </w:r>
      <w:proofErr w:type="spellEnd"/>
      <w:r w:rsidRPr="001E699B">
        <w:rPr>
          <w:rFonts w:ascii="Consolas" w:eastAsia="Times New Roman" w:hAnsi="Consolas" w:cs="Times New Roman"/>
          <w:b w:val="0"/>
          <w:color w:val="A31515"/>
          <w:sz w:val="21"/>
          <w:szCs w:val="21"/>
          <w:lang w:val="en-IN" w:eastAsia="en-IN"/>
        </w:rPr>
        <w:t xml:space="preserve"> stored in a file"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put_directory_to_</w:t>
      </w:r>
      <w:proofErr w:type="gramStart"/>
      <w:r w:rsidRPr="001E699B">
        <w:rPr>
          <w:rFonts w:ascii="Consolas" w:eastAsia="Times New Roman" w:hAnsi="Consolas" w:cs="Times New Roman"/>
          <w:b w:val="0"/>
          <w:color w:val="795E26"/>
          <w:sz w:val="21"/>
          <w:szCs w:val="21"/>
          <w:lang w:val="en-IN" w:eastAsia="en-IN"/>
        </w:rPr>
        <w:t>file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a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,</w:t>
      </w:r>
      <w:r w:rsidRPr="001E699B">
        <w:rPr>
          <w:rFonts w:ascii="Consolas" w:eastAsia="Times New Roman" w:hAnsi="Consolas" w:cs="Times New Roman"/>
          <w:b w:val="0"/>
          <w:color w:val="001080"/>
          <w:sz w:val="21"/>
          <w:szCs w:val="21"/>
          <w:lang w:val="en-IN" w:eastAsia="en-IN"/>
        </w:rPr>
        <w:t>m</w:t>
      </w:r>
      <w:proofErr w:type="spell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);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1E699B">
        <w:rPr>
          <w:rFonts w:ascii="Consolas" w:eastAsia="Times New Roman" w:hAnsi="Consolas" w:cs="Times New Roman"/>
          <w:b w:val="0"/>
          <w:color w:val="AF00DB"/>
          <w:sz w:val="21"/>
          <w:szCs w:val="21"/>
          <w:lang w:val="en-IN" w:eastAsia="en-IN"/>
        </w:rPr>
        <w:t>return</w:t>
      </w:r>
      <w:proofErr w:type="gramEnd"/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 xml:space="preserve"> </w:t>
      </w:r>
      <w:r w:rsidRPr="001E699B">
        <w:rPr>
          <w:rFonts w:ascii="Consolas" w:eastAsia="Times New Roman" w:hAnsi="Consolas" w:cs="Times New Roman"/>
          <w:b w:val="0"/>
          <w:color w:val="098658"/>
          <w:sz w:val="21"/>
          <w:szCs w:val="21"/>
          <w:lang w:val="en-IN" w:eastAsia="en-IN"/>
        </w:rPr>
        <w:t>0</w:t>
      </w: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;</w:t>
      </w:r>
    </w:p>
    <w:p w:rsidR="001E699B" w:rsidRPr="001E699B" w:rsidRDefault="001E699B" w:rsidP="001E699B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</w:pPr>
      <w:r w:rsidRPr="001E699B">
        <w:rPr>
          <w:rFonts w:ascii="Consolas" w:eastAsia="Times New Roman" w:hAnsi="Consolas" w:cs="Times New Roman"/>
          <w:b w:val="0"/>
          <w:color w:val="000000"/>
          <w:sz w:val="21"/>
          <w:szCs w:val="21"/>
          <w:lang w:val="en-IN" w:eastAsia="en-IN"/>
        </w:rPr>
        <w:t>}</w:t>
      </w:r>
    </w:p>
    <w:p w:rsidR="00224B97" w:rsidRDefault="00224B97">
      <w:pPr>
        <w:spacing w:after="200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4C0382" w:rsidRDefault="004C0382">
      <w:pPr>
        <w:spacing w:after="200"/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2463EF7" wp14:editId="6BEA789F">
            <wp:extent cx="5457825" cy="399410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 5 a p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37" cy="40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7AB8" w:rsidRPr="00F47AB8" w:rsidRDefault="004C0382" w:rsidP="00224B97">
      <w:pPr>
        <w:spacing w:after="200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400675" cy="3514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 5 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343525" cy="2228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 p5 a pt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219825" cy="3505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 p5 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4943475" cy="5715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 p5 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AB8" w:rsidRPr="00F47AB8" w:rsidSect="00DF027C">
      <w:headerReference w:type="default" r:id="rId27"/>
      <w:footerReference w:type="default" r:id="rId2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544" w:rsidRDefault="007C7544">
      <w:r>
        <w:separator/>
      </w:r>
    </w:p>
    <w:p w:rsidR="007C7544" w:rsidRDefault="007C7544"/>
  </w:endnote>
  <w:endnote w:type="continuationSeparator" w:id="0">
    <w:p w:rsidR="007C7544" w:rsidRDefault="007C7544">
      <w:r>
        <w:continuationSeparator/>
      </w:r>
    </w:p>
    <w:p w:rsidR="007C7544" w:rsidRDefault="007C75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C0382" w:rsidRDefault="004C03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66FA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4C0382" w:rsidRDefault="004C03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544" w:rsidRDefault="007C7544">
      <w:r>
        <w:separator/>
      </w:r>
    </w:p>
    <w:p w:rsidR="007C7544" w:rsidRDefault="007C7544"/>
  </w:footnote>
  <w:footnote w:type="continuationSeparator" w:id="0">
    <w:p w:rsidR="007C7544" w:rsidRDefault="007C7544">
      <w:r>
        <w:continuationSeparator/>
      </w:r>
    </w:p>
    <w:p w:rsidR="007C7544" w:rsidRDefault="007C754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4C0382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4C0382" w:rsidRDefault="004C0382">
          <w:pPr>
            <w:pStyle w:val="Header"/>
          </w:pPr>
        </w:p>
      </w:tc>
    </w:tr>
  </w:tbl>
  <w:p w:rsidR="004C0382" w:rsidRDefault="004C0382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AB8"/>
    <w:rsid w:val="0002482E"/>
    <w:rsid w:val="00050324"/>
    <w:rsid w:val="000A0150"/>
    <w:rsid w:val="000E63C9"/>
    <w:rsid w:val="00130E9D"/>
    <w:rsid w:val="00147889"/>
    <w:rsid w:val="00150A6D"/>
    <w:rsid w:val="00185B35"/>
    <w:rsid w:val="001E699B"/>
    <w:rsid w:val="001F2BC8"/>
    <w:rsid w:val="001F5F6B"/>
    <w:rsid w:val="00224B97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266FA"/>
    <w:rsid w:val="0044085A"/>
    <w:rsid w:val="004B21A5"/>
    <w:rsid w:val="004C0382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C7544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A26FB"/>
    <w:rsid w:val="009C7720"/>
    <w:rsid w:val="00A23AFA"/>
    <w:rsid w:val="00A31B3E"/>
    <w:rsid w:val="00A532F3"/>
    <w:rsid w:val="00A728D1"/>
    <w:rsid w:val="00A8489E"/>
    <w:rsid w:val="00AC29F3"/>
    <w:rsid w:val="00B21878"/>
    <w:rsid w:val="00B231E5"/>
    <w:rsid w:val="00B44AF1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47AB8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88DB3E-37A7-437E-9884-293D535F3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4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hamRider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FED184947AE434D89013CD6514668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5EF1AF-27FA-40F4-A468-CF48DA66872B}"/>
      </w:docPartPr>
      <w:docPartBody>
        <w:p w:rsidR="00510B36" w:rsidRDefault="004059DE">
          <w:pPr>
            <w:pStyle w:val="7FED184947AE434D89013CD65146680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18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CCC6736535994DFB948157866598F5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5BE1A-997E-4747-86E0-F99CED0358D1}"/>
      </w:docPartPr>
      <w:docPartBody>
        <w:p w:rsidR="00510B36" w:rsidRDefault="004059DE">
          <w:pPr>
            <w:pStyle w:val="CCC6736535994DFB948157866598F517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9DE"/>
    <w:rsid w:val="004059DE"/>
    <w:rsid w:val="00510B36"/>
    <w:rsid w:val="00610EEA"/>
    <w:rsid w:val="00D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7FED184947AE434D89013CD651466800">
    <w:name w:val="7FED184947AE434D89013CD651466800"/>
  </w:style>
  <w:style w:type="paragraph" w:customStyle="1" w:styleId="6639DA47A7A64645B8BACEEE89BAAB94">
    <w:name w:val="6639DA47A7A64645B8BACEEE89BAAB94"/>
  </w:style>
  <w:style w:type="paragraph" w:customStyle="1" w:styleId="CCC6736535994DFB948157866598F517">
    <w:name w:val="CCC6736535994DFB948157866598F517"/>
  </w:style>
  <w:style w:type="paragraph" w:customStyle="1" w:styleId="8F16811797D14EFDB281CCDE71DCF7F3">
    <w:name w:val="8F16811797D14EFDB281CCDE71DCF7F3"/>
  </w:style>
  <w:style w:type="paragraph" w:customStyle="1" w:styleId="77803196D36B4A51A6F1D7CB74570E69">
    <w:name w:val="77803196D36B4A51A6F1D7CB74570E69"/>
  </w:style>
  <w:style w:type="paragraph" w:customStyle="1" w:styleId="5F33C3D06C3F45A1B0BD9416C5D7DF8A">
    <w:name w:val="5F33C3D06C3F45A1B0BD9416C5D7DF8A"/>
  </w:style>
  <w:style w:type="paragraph" w:customStyle="1" w:styleId="6A11BEFF191D4E5699ACCDFB800C8D55">
    <w:name w:val="6A11BEFF191D4E5699ACCDFB800C8D55"/>
  </w:style>
  <w:style w:type="paragraph" w:customStyle="1" w:styleId="E8701ABF5EF44A51BE960622460002F5">
    <w:name w:val="E8701ABF5EF44A51BE960622460002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SOHAM CHOWDHURY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47</TotalTime>
  <Pages>30</Pages>
  <Words>2561</Words>
  <Characters>14604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SohamRider</dc:creator>
  <cp:keywords/>
  <cp:lastModifiedBy>Microsoft account</cp:lastModifiedBy>
  <cp:revision>10</cp:revision>
  <cp:lastPrinted>2006-08-01T17:47:00Z</cp:lastPrinted>
  <dcterms:created xsi:type="dcterms:W3CDTF">2022-03-18T13:49:00Z</dcterms:created>
  <dcterms:modified xsi:type="dcterms:W3CDTF">2022-04-12T08:24:00Z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